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633BCA49" w14:textId="77777777" w:rsidTr="00A43A5B">
        <w:trPr>
          <w:cantSplit/>
          <w:trHeight w:val="4488"/>
        </w:trPr>
        <w:tc>
          <w:tcPr>
            <w:tcW w:w="6285" w:type="dxa"/>
          </w:tcPr>
          <w:p w14:paraId="24330E82" w14:textId="76E4F769" w:rsidR="00F448BC" w:rsidRDefault="00D84441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F46F8E" wp14:editId="450B5E15">
                  <wp:extent cx="3853815" cy="2000885"/>
                  <wp:effectExtent l="0" t="0" r="0" b="0"/>
                  <wp:docPr id="1435007805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007805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00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1BB958B3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55C064B2" w14:textId="3108EEDC" w:rsidR="00B77317" w:rsidRPr="00CD1539" w:rsidRDefault="00D84441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CUBESATPROJECT</w:t>
                  </w:r>
                </w:p>
                <w:p w14:paraId="50E3E7D7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52420184" w14:textId="3E1A07D5" w:rsidR="00B77317" w:rsidRPr="00CD1539" w:rsidRDefault="00D84441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Friday, August 7,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4940F9B2" w14:textId="26BA4F0E" w:rsidR="00B77317" w:rsidRPr="00CD1539" w:rsidRDefault="00D84441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 1</w:t>
                  </w:r>
                </w:p>
                <w:p w14:paraId="5CB80C36" w14:textId="4A21B160" w:rsidR="00B77317" w:rsidRPr="006A441F" w:rsidRDefault="00D84441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6775254C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308C7FC7" w14:textId="23CAEF7F" w:rsidR="00B77317" w:rsidRDefault="00D84441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55781119" w14:textId="0D75EADC" w:rsidR="00D84441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37032223" w:history="1">
                        <w:r w:rsidR="00D84441" w:rsidRPr="00EB2638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D84441">
                          <w:rPr>
                            <w:noProof/>
                            <w:webHidden/>
                          </w:rPr>
                          <w:tab/>
                        </w:r>
                        <w:r w:rsidR="00D84441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D84441">
                          <w:rPr>
                            <w:noProof/>
                            <w:webHidden/>
                          </w:rPr>
                          <w:instrText xml:space="preserve"> PAGEREF _Toc237032223 \h </w:instrText>
                        </w:r>
                        <w:r w:rsidR="00D84441">
                          <w:rPr>
                            <w:noProof/>
                            <w:webHidden/>
                          </w:rPr>
                        </w:r>
                        <w:r w:rsidR="00D84441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D84441">
                          <w:rPr>
                            <w:noProof/>
                            <w:webHidden/>
                          </w:rPr>
                          <w:t>1</w:t>
                        </w:r>
                        <w:r w:rsidR="00D84441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A34CD1C" w14:textId="7ACD2CCC" w:rsidR="00D84441" w:rsidRDefault="00D8444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7032224" w:history="1">
                        <w:r w:rsidRPr="00EB2638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_Toc237032224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6ADB3FD" w14:textId="28327B93" w:rsidR="00D84441" w:rsidRDefault="00D8444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7032225" w:history="1">
                        <w:r w:rsidRPr="00EB2638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_Toc237032225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0DEE4D3" w14:textId="3849C95E" w:rsidR="00D84441" w:rsidRDefault="00D8444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7032226" w:history="1">
                        <w:r w:rsidRPr="00EB2638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_Toc237032226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1FD4C6A" w14:textId="14A14CE8" w:rsidR="00D84441" w:rsidRDefault="00D8444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7032227" w:history="1">
                        <w:r w:rsidRPr="00EB2638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_Toc237032227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D696F93" w14:textId="03207EAA" w:rsidR="00D84441" w:rsidRDefault="00D8444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7032228" w:history="1">
                        <w:r w:rsidRPr="00EB2638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_Toc237032228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0EA37E9" w14:textId="1550A04E" w:rsidR="00D84441" w:rsidRDefault="00D8444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7032229" w:history="1">
                        <w:r w:rsidRPr="00EB2638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_Toc237032229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46FD9DC" w14:textId="32BA84A9" w:rsidR="00D84441" w:rsidRDefault="00D8444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7032230" w:history="1">
                        <w:r w:rsidRPr="00EB2638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_Toc237032230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2059C33" w14:textId="246884EA" w:rsidR="00D84441" w:rsidRDefault="00D8444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7032231" w:history="1">
                        <w:r w:rsidRPr="00EB2638">
                          <w:rPr>
                            <w:rStyle w:val="Hyperlink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_Toc237032231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C460ABF" w14:textId="4FC18B73" w:rsidR="00D84441" w:rsidRDefault="00D8444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7032232" w:history="1">
                        <w:r w:rsidRPr="00EB2638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_Toc237032232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6172066" w14:textId="23AB643C" w:rsidR="00D84441" w:rsidRDefault="00D8444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7032233" w:history="1">
                        <w:r w:rsidRPr="00EB2638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_Toc237032233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042A8D2" w14:textId="5621C0DC" w:rsidR="00D84441" w:rsidRDefault="00D8444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7032234" w:history="1">
                        <w:r w:rsidRPr="00EB2638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_Toc237032234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85349DF" w14:textId="15B84496" w:rsidR="00D84441" w:rsidRDefault="00D8444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7032235" w:history="1">
                        <w:r w:rsidRPr="00EB2638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_Toc237032235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E45B1B8" w14:textId="069C5556" w:rsidR="00D84441" w:rsidRDefault="00D8444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7032236" w:history="1">
                        <w:r w:rsidRPr="00EB2638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_Toc237032236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2BFEB82" w14:textId="43A83D01" w:rsidR="00D84441" w:rsidRDefault="00D8444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7032237" w:history="1">
                        <w:r w:rsidRPr="00EB2638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_Toc237032237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11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90ECA57" w14:textId="27BACA3F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1424CF92" w14:textId="77777777" w:rsidR="00F448BC" w:rsidRDefault="00F448BC" w:rsidP="00A5373F"/>
        </w:tc>
      </w:tr>
      <w:tr w:rsidR="00F448BC" w14:paraId="39276E1E" w14:textId="77777777" w:rsidTr="00BE081A">
        <w:trPr>
          <w:cantSplit/>
          <w:trHeight w:val="3924"/>
        </w:trPr>
        <w:tc>
          <w:tcPr>
            <w:tcW w:w="6285" w:type="dxa"/>
          </w:tcPr>
          <w:p w14:paraId="07CC3FD8" w14:textId="6D0182FE" w:rsidR="00C27B5D" w:rsidRDefault="00D84441" w:rsidP="00C27B5D">
            <w:pPr>
              <w:pStyle w:val="Heading1"/>
            </w:pPr>
            <w:bookmarkStart w:id="0" w:name="_Toc237032223"/>
            <w:r>
              <w:t>Description</w:t>
            </w:r>
            <w:bookmarkEnd w:id="0"/>
          </w:p>
          <w:p w14:paraId="41B9F578" w14:textId="405D9147" w:rsidR="00F448BC" w:rsidRPr="00E65D6E" w:rsidRDefault="00D84441" w:rsidP="00FF408C">
            <w:r>
              <w:t>No Data</w:t>
            </w:r>
          </w:p>
        </w:tc>
        <w:tc>
          <w:tcPr>
            <w:tcW w:w="4713" w:type="dxa"/>
            <w:vMerge/>
          </w:tcPr>
          <w:p w14:paraId="160AD8AF" w14:textId="77777777" w:rsidR="00F448BC" w:rsidRPr="00A33AA4" w:rsidRDefault="00F448BC" w:rsidP="00840CC7">
            <w:pPr>
              <w:pStyle w:val="TOC3"/>
            </w:pPr>
          </w:p>
        </w:tc>
      </w:tr>
    </w:tbl>
    <w:p w14:paraId="38B845BF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04961064" w14:textId="77777777" w:rsidTr="00DD03CF">
        <w:tc>
          <w:tcPr>
            <w:tcW w:w="11016" w:type="dxa"/>
          </w:tcPr>
          <w:p w14:paraId="105889DB" w14:textId="3A88E87E" w:rsidR="00343025" w:rsidRDefault="00D84441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237032224"/>
            <w:r>
              <w:lastRenderedPageBreak/>
              <w:t>Assumptions</w:t>
            </w:r>
            <w:bookmarkEnd w:id="4"/>
          </w:p>
          <w:p w14:paraId="2A7278EE" w14:textId="768E6F1A" w:rsidR="00A96F2C" w:rsidRDefault="00A96F2C" w:rsidP="00A96F2C"/>
        </w:tc>
      </w:tr>
    </w:tbl>
    <w:p w14:paraId="0BFF7C36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46C54A1C" w14:textId="77777777" w:rsidTr="00ED5A01">
        <w:tc>
          <w:tcPr>
            <w:tcW w:w="11016" w:type="dxa"/>
          </w:tcPr>
          <w:p w14:paraId="634CD9B7" w14:textId="7F06C188" w:rsidR="00FF408C" w:rsidRDefault="00D84441" w:rsidP="00FF408C">
            <w:pPr>
              <w:pStyle w:val="Heading1"/>
            </w:pPr>
            <w:bookmarkStart w:id="5" w:name="_Toc237032225"/>
            <w:r>
              <w:t>Model Information</w:t>
            </w:r>
            <w:bookmarkEnd w:id="5"/>
          </w:p>
          <w:p w14:paraId="164920DE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0065CF00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2AEF262B" w14:textId="77777777" w:rsidTr="00077EA0">
                    <w:tc>
                      <w:tcPr>
                        <w:tcW w:w="8640" w:type="dxa"/>
                      </w:tcPr>
                      <w:p w14:paraId="0E7EA0E5" w14:textId="13F039E7" w:rsidR="00077EA0" w:rsidRDefault="00D84441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01EA1D8D" wp14:editId="61C105E0">
                              <wp:extent cx="5349240" cy="2777490"/>
                              <wp:effectExtent l="0" t="0" r="3810" b="3810"/>
                              <wp:docPr id="863183513" name="Picture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3183513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2777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33980335" w14:textId="467E9DC0" w:rsidR="00C16188" w:rsidRDefault="00D84441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CUBESATPROJECT</w:t>
                  </w:r>
                </w:p>
                <w:p w14:paraId="69BFDBF2" w14:textId="6A84CA37" w:rsidR="00C16188" w:rsidRDefault="00D84441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3AE5B572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CC2DEAF" w14:textId="7647EC14" w:rsidR="00C16188" w:rsidRPr="0044448A" w:rsidRDefault="00D84441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03B420F2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96E9E6C" w14:textId="577D814F" w:rsidR="00C16188" w:rsidRDefault="00D84441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3C05E11" w14:textId="35F81932" w:rsidR="00C16188" w:rsidRDefault="00D8444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5E57AEE" w14:textId="23CADEB0" w:rsidR="00C16188" w:rsidRDefault="00D8444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FA9E49D" w14:textId="4C878D0B" w:rsidR="00C16188" w:rsidRDefault="00D8444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D84441" w14:paraId="3CFCF729" w14:textId="77777777" w:rsidTr="003A214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78FDD5A" w14:textId="01CD80F1" w:rsidR="00D84441" w:rsidRDefault="00D84441" w:rsidP="003A2146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Boss-Extrude2</w:t>
                  </w:r>
                </w:p>
                <w:p w14:paraId="552B884E" w14:textId="224986D2" w:rsidR="00D84441" w:rsidRPr="0044448A" w:rsidRDefault="00D84441" w:rsidP="003A2146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9C5FBA1" wp14:editId="6243E54F">
                        <wp:extent cx="1562735" cy="811530"/>
                        <wp:effectExtent l="0" t="0" r="0" b="7620"/>
                        <wp:docPr id="377063833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77063833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115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2190489" w14:textId="5E89559E" w:rsidR="00D84441" w:rsidRPr="0044448A" w:rsidRDefault="00D84441" w:rsidP="003A214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A45C177" w14:textId="77777777" w:rsidR="00D84441" w:rsidRDefault="00D84441" w:rsidP="003A214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Mass:0.25731 kg</w:t>
                  </w:r>
                </w:p>
                <w:p w14:paraId="77DA21DF" w14:textId="77777777" w:rsidR="00D84441" w:rsidRDefault="00D84441" w:rsidP="003A214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Volume:9.53e-05 m^3</w:t>
                  </w:r>
                </w:p>
                <w:p w14:paraId="23AB49C3" w14:textId="77777777" w:rsidR="00D84441" w:rsidRDefault="00D84441" w:rsidP="003A214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23017C77" w14:textId="77777777" w:rsidR="00D84441" w:rsidRDefault="00D84441" w:rsidP="003A214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Weight:2.52164 N</w:t>
                  </w:r>
                </w:p>
                <w:p w14:paraId="14CFBA56" w14:textId="7D39871E" w:rsidR="00D84441" w:rsidRPr="0044448A" w:rsidRDefault="00D84441" w:rsidP="003A214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A8CA318" w14:textId="77777777" w:rsidR="00D84441" w:rsidRDefault="00D84441" w:rsidP="003A214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C:\Users\frxif\OneDrive\Documents\CUBESATPROJECT.SLDPRT</w:t>
                  </w:r>
                </w:p>
                <w:p w14:paraId="002C426D" w14:textId="6059B6F8" w:rsidR="00D84441" w:rsidRPr="0044448A" w:rsidRDefault="00D84441" w:rsidP="003A214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  6 16:11:20 2026</w:t>
                  </w:r>
                </w:p>
              </w:tc>
            </w:tr>
            <w:tr w:rsidR="00C16188" w14:paraId="0832890A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060A973" w14:textId="4C2BCFAA" w:rsidR="00C16188" w:rsidRDefault="00D84441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Boss-Extrude3</w:t>
                  </w:r>
                </w:p>
                <w:p w14:paraId="075169D6" w14:textId="079E57B1" w:rsidR="004B3022" w:rsidRPr="0044448A" w:rsidRDefault="00D84441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096DC7E" wp14:editId="405D9C59">
                        <wp:extent cx="1562735" cy="811530"/>
                        <wp:effectExtent l="0" t="0" r="0" b="7620"/>
                        <wp:docPr id="1647966379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47966379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115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955EE0A" w14:textId="3E445CA5" w:rsidR="00C16188" w:rsidRPr="0044448A" w:rsidRDefault="00D8444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BAFA3B3" w14:textId="77777777" w:rsidR="00D84441" w:rsidRDefault="00D8444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Mass:0.0343863 kg</w:t>
                  </w:r>
                </w:p>
                <w:p w14:paraId="5ECE2ACE" w14:textId="77777777" w:rsidR="00D84441" w:rsidRDefault="00D8444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Volume:1.27357e-05 m^3</w:t>
                  </w:r>
                </w:p>
                <w:p w14:paraId="74FCB0B4" w14:textId="77777777" w:rsidR="00D84441" w:rsidRDefault="00D8444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1D715AF0" w14:textId="77777777" w:rsidR="00D84441" w:rsidRDefault="00D8444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Weight:0.336986 N</w:t>
                  </w:r>
                </w:p>
                <w:p w14:paraId="5099D16B" w14:textId="1D13D8D0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6220957" w14:textId="77777777" w:rsidR="00D84441" w:rsidRDefault="00D8444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C:\Users\frxif\OneDrive\Documents\CUBESATPROJECT.SLDPRT</w:t>
                  </w:r>
                </w:p>
                <w:p w14:paraId="3803E344" w14:textId="72CD230C" w:rsidR="00C16188" w:rsidRPr="0044448A" w:rsidRDefault="00D84441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  6 16:11:20 2026</w:t>
                  </w:r>
                </w:p>
              </w:tc>
            </w:tr>
          </w:tbl>
          <w:p w14:paraId="2B5A6AF0" w14:textId="1C4D46F9" w:rsidR="00FF408C" w:rsidRDefault="00FF408C" w:rsidP="00A96F2C"/>
        </w:tc>
      </w:tr>
    </w:tbl>
    <w:p w14:paraId="19B8F49B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5E294F" w14:paraId="2FF0F9D7" w14:textId="77777777" w:rsidTr="005E294F">
        <w:tc>
          <w:tcPr>
            <w:tcW w:w="11016" w:type="dxa"/>
          </w:tcPr>
          <w:p w14:paraId="678CAF61" w14:textId="684FEDAF" w:rsidR="00B35001" w:rsidRPr="00B35001" w:rsidRDefault="00D84441" w:rsidP="00B35001">
            <w:pPr>
              <w:pStyle w:val="Heading1"/>
            </w:pPr>
            <w:bookmarkStart w:id="6" w:name="_Toc237032226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43"/>
              <w:gridCol w:w="5295"/>
            </w:tblGrid>
            <w:tr w:rsidR="00B35001" w14:paraId="593BDC9E" w14:textId="77777777" w:rsidTr="00D844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310A9C" w14:textId="03A3901C" w:rsidR="00B35001" w:rsidRDefault="00D84441" w:rsidP="005E294F">
                  <w:r>
                    <w:t>Study name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370CB81" w14:textId="01029BF6" w:rsidR="00B35001" w:rsidRDefault="00D84441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Static 1</w:t>
                  </w:r>
                </w:p>
              </w:tc>
            </w:tr>
            <w:tr w:rsidR="00D84441" w14:paraId="64AC0A38" w14:textId="77777777" w:rsidTr="00D84441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47B05F" w14:textId="3710F95C" w:rsidR="00D84441" w:rsidRDefault="00D84441" w:rsidP="005E294F">
                  <w:r>
                    <w:t>Analysis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A45D93E" w14:textId="213B114B" w:rsidR="00D84441" w:rsidRDefault="00D84441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D84441" w14:paraId="3A4650BC" w14:textId="77777777" w:rsidTr="00D844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7C8EA0E" w14:textId="3694086D" w:rsidR="00D84441" w:rsidRDefault="00D84441" w:rsidP="005E294F">
                  <w:r>
                    <w:t>Mesh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1C7D515" w14:textId="6814060D" w:rsidR="00D84441" w:rsidRDefault="00D84441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D84441" w14:paraId="3A9F4566" w14:textId="77777777" w:rsidTr="00D84441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0881BF" w14:textId="0B362E5A" w:rsidR="00D84441" w:rsidRDefault="00D84441" w:rsidP="005E294F">
                  <w:r>
                    <w:t xml:space="preserve">Thermal Effect: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665387" w14:textId="389CF36F" w:rsidR="00D84441" w:rsidRDefault="00D84441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D84441" w14:paraId="08D151D6" w14:textId="77777777" w:rsidTr="00D844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3178E81" w14:textId="613D282D" w:rsidR="00D84441" w:rsidRDefault="00D84441" w:rsidP="005E294F">
                  <w:r>
                    <w:t>Thermal option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9C294C0" w14:textId="023B3159" w:rsidR="00D84441" w:rsidRDefault="00D84441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D84441" w14:paraId="6C46D773" w14:textId="77777777" w:rsidTr="00D84441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D4E31F9" w14:textId="74C43E8D" w:rsidR="00D84441" w:rsidRDefault="00D84441" w:rsidP="005E294F">
                  <w:r>
                    <w:t>Zero strain temperature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BE005AF" w14:textId="27A09718" w:rsidR="00D84441" w:rsidRDefault="00D84441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D84441" w14:paraId="60ACDEAE" w14:textId="77777777" w:rsidTr="00D844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3EC66A" w14:textId="62E79320" w:rsidR="00D84441" w:rsidRDefault="00D84441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4EC372" w14:textId="69040B43" w:rsidR="00D84441" w:rsidRDefault="00D84441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D84441" w14:paraId="38C0CBAC" w14:textId="77777777" w:rsidTr="00D84441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24E6EAE" w14:textId="575265B1" w:rsidR="00D84441" w:rsidRDefault="00D84441" w:rsidP="005E294F">
                  <w:r>
                    <w:t>Solver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5F8E6F4" w14:textId="0F1419D6" w:rsidR="00D84441" w:rsidRDefault="00D84441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D84441" w14:paraId="2854947B" w14:textId="77777777" w:rsidTr="00D844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E3608D4" w14:textId="4FD106AD" w:rsidR="00D84441" w:rsidRDefault="00D84441" w:rsidP="005E294F">
                  <w:r>
                    <w:t xml:space="preserve">Inplane Effect: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9FD5FE5" w14:textId="20FA0C71" w:rsidR="00D84441" w:rsidRDefault="00D84441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D84441" w14:paraId="1AB59549" w14:textId="77777777" w:rsidTr="00D84441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4C7D351" w14:textId="432CDE65" w:rsidR="00D84441" w:rsidRDefault="00D84441" w:rsidP="005E294F">
                  <w:r>
                    <w:t xml:space="preserve">Soft Spring: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102925B" w14:textId="2B5CB078" w:rsidR="00D84441" w:rsidRDefault="00D84441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D84441" w14:paraId="2436E983" w14:textId="77777777" w:rsidTr="00D844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980EDF8" w14:textId="69A90441" w:rsidR="00D84441" w:rsidRDefault="00D84441" w:rsidP="005E294F">
                  <w:r>
                    <w:t xml:space="preserve">Inertial Relief: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236325C" w14:textId="14151E43" w:rsidR="00D84441" w:rsidRDefault="00D84441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D84441" w14:paraId="225C58EA" w14:textId="77777777" w:rsidTr="00D84441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7F7B7C3" w14:textId="4BCBCD58" w:rsidR="00D84441" w:rsidRDefault="00D84441" w:rsidP="005E294F">
                  <w:r>
                    <w:t>Incompatible bonding options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5517E06" w14:textId="6491759E" w:rsidR="00D84441" w:rsidRDefault="00D84441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D84441" w14:paraId="0586131D" w14:textId="77777777" w:rsidTr="00D844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B5C5DF5" w14:textId="0397E348" w:rsidR="00D84441" w:rsidRDefault="00D84441" w:rsidP="005E294F">
                  <w:r>
                    <w:t>Contact penalty stiffness scale factor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18D51C0" w14:textId="74F6E6EB" w:rsidR="00D84441" w:rsidRDefault="00D84441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</w:t>
                  </w:r>
                </w:p>
              </w:tc>
            </w:tr>
            <w:tr w:rsidR="00D84441" w14:paraId="2BF1E362" w14:textId="77777777" w:rsidTr="00D84441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C1A1D87" w14:textId="79ACE709" w:rsidR="00D84441" w:rsidRDefault="00D84441" w:rsidP="005E294F">
                  <w:r>
                    <w:t>Large displacement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0EBAA52" w14:textId="79284C90" w:rsidR="00D84441" w:rsidRDefault="00D84441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D84441" w14:paraId="723B967D" w14:textId="77777777" w:rsidTr="00D844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7AB39A0" w14:textId="73093304" w:rsidR="00D84441" w:rsidRDefault="00D84441" w:rsidP="005E294F">
                  <w:r>
                    <w:t>Compute free body forces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ECE7A6E" w14:textId="42F7192A" w:rsidR="00D84441" w:rsidRDefault="00D84441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D84441" w14:paraId="71022521" w14:textId="77777777" w:rsidTr="00D84441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73347F" w14:textId="7A575600" w:rsidR="00D84441" w:rsidRDefault="00D84441" w:rsidP="005E294F">
                  <w:r>
                    <w:t>Friction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B1BF3B" w14:textId="038B3750" w:rsidR="00D84441" w:rsidRDefault="00D84441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D84441" w14:paraId="642B871F" w14:textId="77777777" w:rsidTr="00D844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33A9DB" w14:textId="74EB9018" w:rsidR="00D84441" w:rsidRDefault="00D84441" w:rsidP="005E294F">
                  <w:r>
                    <w:t xml:space="preserve">Use Adaptive Method: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07ED67" w14:textId="0C03CEC6" w:rsidR="00D84441" w:rsidRDefault="00D84441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D84441" w14:paraId="72485FE0" w14:textId="77777777" w:rsidTr="00D84441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840A53B" w14:textId="5D931733" w:rsidR="00D84441" w:rsidRDefault="00D84441" w:rsidP="005E294F">
                  <w:r>
                    <w:t>Result folder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30F6FFF" w14:textId="6EEDDF0F" w:rsidR="00D84441" w:rsidRDefault="00D84441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SOLIDWORKS document (C:\Users\frxif\OneDrive\Documents)</w:t>
                  </w:r>
                </w:p>
              </w:tc>
            </w:tr>
          </w:tbl>
          <w:p w14:paraId="369FEA6C" w14:textId="6FFAE015" w:rsidR="005E294F" w:rsidRDefault="005E294F" w:rsidP="00A96F2C"/>
        </w:tc>
      </w:tr>
      <w:bookmarkEnd w:id="1"/>
      <w:bookmarkEnd w:id="2"/>
      <w:bookmarkEnd w:id="3"/>
    </w:tbl>
    <w:p w14:paraId="4AAD8752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F33129" w14:paraId="3D83F6C9" w14:textId="77777777" w:rsidTr="00E80CD9">
        <w:tc>
          <w:tcPr>
            <w:tcW w:w="11016" w:type="dxa"/>
          </w:tcPr>
          <w:p w14:paraId="7E2D22F0" w14:textId="183B55A1" w:rsidR="00F33129" w:rsidRPr="00B35001" w:rsidRDefault="00D84441" w:rsidP="000A7C6B">
            <w:pPr>
              <w:pStyle w:val="Heading1"/>
            </w:pPr>
            <w:bookmarkStart w:id="7" w:name="_Toc237032227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57"/>
              <w:gridCol w:w="5281"/>
            </w:tblGrid>
            <w:tr w:rsidR="00F33129" w14:paraId="11B4CCDC" w14:textId="77777777" w:rsidTr="00D844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A23C56" w14:textId="30887EE4" w:rsidR="00F33129" w:rsidRDefault="00D84441" w:rsidP="000A7C6B">
                  <w:r>
                    <w:t>Unit system: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EF17F7D" w14:textId="57D2F5FE" w:rsidR="00F33129" w:rsidRDefault="00D8444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D84441" w14:paraId="2C60D7D7" w14:textId="77777777" w:rsidTr="00D84441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BF4ADEB" w14:textId="1A451977" w:rsidR="00D84441" w:rsidRDefault="00D84441" w:rsidP="000A7C6B">
                  <w:r>
                    <w:t>Length/Displacement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4C1081B" w14:textId="67EEB335" w:rsidR="00D84441" w:rsidRDefault="00D84441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D84441" w14:paraId="21C2C3AB" w14:textId="77777777" w:rsidTr="00D844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3C8A254" w14:textId="47D93516" w:rsidR="00D84441" w:rsidRDefault="00D84441" w:rsidP="000A7C6B">
                  <w:r>
                    <w:t>Temperature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3085571" w14:textId="72D66F25" w:rsidR="00D84441" w:rsidRDefault="00D8444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D84441" w14:paraId="02C6E705" w14:textId="77777777" w:rsidTr="00D84441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05C4C23" w14:textId="23994B90" w:rsidR="00D84441" w:rsidRDefault="00D84441" w:rsidP="000A7C6B">
                  <w:r>
                    <w:t>Angular velocity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FE1C171" w14:textId="4AF49540" w:rsidR="00D84441" w:rsidRDefault="00D84441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D84441" w14:paraId="43FFCD3D" w14:textId="77777777" w:rsidTr="00D844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1B9211D" w14:textId="47716C0F" w:rsidR="00D84441" w:rsidRDefault="00D84441" w:rsidP="000A7C6B">
                  <w:r>
                    <w:t>Pressure/Stress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6382C14" w14:textId="654B5F8D" w:rsidR="00D84441" w:rsidRDefault="00D8444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47951644" w14:textId="331CA1D3" w:rsidR="00F33129" w:rsidRDefault="00F33129" w:rsidP="000A7C6B"/>
        </w:tc>
      </w:tr>
    </w:tbl>
    <w:p w14:paraId="0A9F4CD2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1735C3A6" w14:textId="77777777" w:rsidTr="005273D5">
        <w:trPr>
          <w:trHeight w:val="4158"/>
        </w:trPr>
        <w:tc>
          <w:tcPr>
            <w:tcW w:w="11136" w:type="dxa"/>
          </w:tcPr>
          <w:p w14:paraId="1C52D8ED" w14:textId="77C210B1" w:rsidR="00E80CD9" w:rsidRPr="00AC3438" w:rsidRDefault="00D84441" w:rsidP="000A7C6B">
            <w:pPr>
              <w:pStyle w:val="Heading1"/>
            </w:pPr>
            <w:bookmarkStart w:id="8" w:name="_Toc243733144"/>
            <w:bookmarkStart w:id="9" w:name="_Toc245020112"/>
            <w:bookmarkStart w:id="10" w:name="_Toc245020144"/>
            <w:bookmarkStart w:id="11" w:name="_Toc237032228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36A9E937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158BE43" w14:textId="12D66CE4" w:rsidR="00E80CD9" w:rsidRPr="003E6C57" w:rsidRDefault="00D84441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487D2BA" w14:textId="1C6EF0E8" w:rsidR="00E80CD9" w:rsidRPr="003E6C57" w:rsidRDefault="00D84441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9AC00DC" w14:textId="53B833FD" w:rsidR="00E80CD9" w:rsidRPr="003E6C57" w:rsidRDefault="00D84441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2043FC56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2F64AF09" w14:textId="4F68FD92" w:rsidR="00E80CD9" w:rsidRPr="00577134" w:rsidRDefault="00D84441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09D49DF6" wp14:editId="434EC80E">
                        <wp:extent cx="1904365" cy="988695"/>
                        <wp:effectExtent l="0" t="0" r="635" b="1905"/>
                        <wp:docPr id="1156631652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56631652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9886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10E5566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49BADC2" w14:textId="5B3B8D04" w:rsidR="00E80CD9" w:rsidRPr="00BE6656" w:rsidRDefault="00D84441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365BBE0" w14:textId="3A99C2E6" w:rsidR="00E80CD9" w:rsidRPr="00BE6656" w:rsidRDefault="00D8444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6061-T6 (SS)</w:t>
                        </w:r>
                      </w:p>
                    </w:tc>
                  </w:tr>
                  <w:tr w:rsidR="00D84441" w:rsidRPr="00577134" w14:paraId="1333552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9344DCE" w14:textId="335655CB" w:rsidR="00D84441" w:rsidRDefault="00D8444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699BEA3" w14:textId="12260F10" w:rsidR="00D84441" w:rsidRDefault="00D8444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D84441" w:rsidRPr="00577134" w14:paraId="3189C540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918CCDC" w14:textId="0D60FC66" w:rsidR="00D84441" w:rsidRDefault="00D8444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777FF4B" w14:textId="5CBF87DB" w:rsidR="00D84441" w:rsidRDefault="00D8444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D84441" w:rsidRPr="00577134" w14:paraId="2BC8E0C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2FE546F" w14:textId="54631C23" w:rsidR="00D84441" w:rsidRDefault="00D8444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1F9EB69" w14:textId="793B4440" w:rsidR="00D84441" w:rsidRDefault="00D8444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2.75e+08 N/m^2</w:t>
                        </w:r>
                      </w:p>
                    </w:tc>
                  </w:tr>
                  <w:tr w:rsidR="00D84441" w:rsidRPr="00577134" w14:paraId="195F930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DC30162" w14:textId="02978255" w:rsidR="00D84441" w:rsidRDefault="00D8444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D18BEE1" w14:textId="096F98C0" w:rsidR="00D84441" w:rsidRDefault="00D8444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3.1e+08 N/m^2</w:t>
                        </w:r>
                      </w:p>
                    </w:tc>
                  </w:tr>
                  <w:tr w:rsidR="00D84441" w:rsidRPr="00577134" w14:paraId="3BB6F5C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BD8240C" w14:textId="74FFE0E8" w:rsidR="00D84441" w:rsidRDefault="00D8444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DEBD77E" w14:textId="176409A9" w:rsidR="00D84441" w:rsidRDefault="00D8444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6.9e+10 N/m^2</w:t>
                        </w:r>
                      </w:p>
                    </w:tc>
                  </w:tr>
                  <w:tr w:rsidR="00D84441" w:rsidRPr="00577134" w14:paraId="1FC412A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B651353" w14:textId="400CE3F7" w:rsidR="00D84441" w:rsidRDefault="00D8444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FA31E09" w14:textId="49925D43" w:rsidR="00D84441" w:rsidRDefault="00D8444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0.33  </w:t>
                        </w:r>
                      </w:p>
                    </w:tc>
                  </w:tr>
                  <w:tr w:rsidR="00D84441" w:rsidRPr="00577134" w14:paraId="4B81C95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30549FA" w14:textId="4D14FC6C" w:rsidR="00D84441" w:rsidRDefault="00D8444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CF3AEB3" w14:textId="39248677" w:rsidR="00D84441" w:rsidRDefault="00D8444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2,700 kg/m^3</w:t>
                        </w:r>
                      </w:p>
                    </w:tc>
                  </w:tr>
                  <w:tr w:rsidR="00D84441" w:rsidRPr="00577134" w14:paraId="21B8F4D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7E2E56E" w14:textId="4F95A8FB" w:rsidR="00D84441" w:rsidRDefault="00D8444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6889B41" w14:textId="3B808CF6" w:rsidR="00D84441" w:rsidRDefault="00D8444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2.6e+10 N/m^2</w:t>
                        </w:r>
                      </w:p>
                    </w:tc>
                  </w:tr>
                  <w:tr w:rsidR="00D84441" w:rsidRPr="00577134" w14:paraId="470051E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250AC6F" w14:textId="7252C057" w:rsidR="00D84441" w:rsidRDefault="00D84441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BF3E761" w14:textId="6BA9B700" w:rsidR="00D84441" w:rsidRDefault="00D84441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2.4e-05 /Kelvin</w:t>
                        </w:r>
                      </w:p>
                    </w:tc>
                  </w:tr>
                </w:tbl>
                <w:p w14:paraId="4930283F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63F5219E" w14:textId="77777777" w:rsidR="00D84441" w:rsidRDefault="00D8444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1(Boss-Extrude2)(CUBESATPROJECT),</w:t>
                  </w:r>
                </w:p>
                <w:p w14:paraId="5784E4A2" w14:textId="4E1799F7" w:rsidR="00E80CD9" w:rsidRPr="00577134" w:rsidRDefault="00D8444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2(Boss-Extrude3)(CUBESATPROJECT)</w:t>
                  </w:r>
                </w:p>
              </w:tc>
            </w:tr>
            <w:tr w:rsidR="00E80CD9" w:rsidRPr="000841BF" w14:paraId="16848C50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5899920B" w14:textId="52AC53AB" w:rsidR="00E80CD9" w:rsidRPr="000841BF" w:rsidRDefault="00D84441" w:rsidP="000A7C6B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14:paraId="42782BD1" w14:textId="280F7F33" w:rsidR="00E80CD9" w:rsidRDefault="00E80CD9" w:rsidP="000A7C6B"/>
        </w:tc>
      </w:tr>
      <w:bookmarkEnd w:id="8"/>
      <w:bookmarkEnd w:id="9"/>
      <w:bookmarkEnd w:id="10"/>
    </w:tbl>
    <w:p w14:paraId="049F7F2A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71F201EE" w14:textId="77777777" w:rsidTr="00452CBC">
        <w:tc>
          <w:tcPr>
            <w:tcW w:w="11016" w:type="dxa"/>
          </w:tcPr>
          <w:p w14:paraId="75DE2926" w14:textId="203FFB11" w:rsidR="005273D5" w:rsidRPr="00AF1A58" w:rsidRDefault="00D84441" w:rsidP="000A7C6B">
            <w:pPr>
              <w:pStyle w:val="Heading1"/>
              <w:rPr>
                <w:b w:val="0"/>
                <w:bCs w:val="0"/>
              </w:rPr>
            </w:pPr>
            <w:bookmarkStart w:id="12" w:name="_Toc237032229"/>
            <w:r>
              <w:rPr>
                <w:rStyle w:val="Strong"/>
              </w:rPr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D84441" w14:paraId="49676FFE" w14:textId="77777777" w:rsidTr="00EF580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66DD8E2A" w14:textId="5A0F4BB5" w:rsidR="00D84441" w:rsidRPr="004E282D" w:rsidRDefault="00D84441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5CA3C8BB" w14:textId="5C1CDB1B" w:rsidR="00D84441" w:rsidRPr="004E282D" w:rsidRDefault="00D84441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6E3A309A" w14:textId="7A58568C" w:rsidR="00D84441" w:rsidRPr="004E282D" w:rsidRDefault="00D84441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D84441" w14:paraId="6191506C" w14:textId="77777777" w:rsidTr="0070721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20403A6B" w14:textId="71D9541D" w:rsidR="00D84441" w:rsidRPr="00AD5FBA" w:rsidRDefault="00D84441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5B0DD7DD" w14:textId="6CF971BA" w:rsidR="00D84441" w:rsidRPr="006208CB" w:rsidRDefault="00D84441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388CF11F" wp14:editId="3A0DED20">
                        <wp:extent cx="1772285" cy="920115"/>
                        <wp:effectExtent l="0" t="0" r="0" b="0"/>
                        <wp:docPr id="1097580868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97580868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9201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2576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35"/>
                    <w:gridCol w:w="1374"/>
                  </w:tblGrid>
                  <w:tr w:rsidR="00D84441" w14:paraId="59E08DC6" w14:textId="77777777" w:rsidTr="00D844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9E9CE41" w14:textId="4455FF2A" w:rsidR="00D84441" w:rsidRPr="00BE6656" w:rsidRDefault="00D84441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199A9205" w14:textId="322ACCE5" w:rsidR="00D84441" w:rsidRPr="00154A1A" w:rsidRDefault="00D8444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4 face(s)</w:t>
                        </w:r>
                      </w:p>
                    </w:tc>
                  </w:tr>
                  <w:tr w:rsidR="00D84441" w14:paraId="2D784A2A" w14:textId="77777777" w:rsidTr="00D844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905B911" w14:textId="7AC1EC92" w:rsidR="00D84441" w:rsidRDefault="00D84441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B9991B9" w14:textId="7C9D8988" w:rsidR="00D84441" w:rsidRDefault="00D8444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5A64A16A" w14:textId="77777777" w:rsidR="00D84441" w:rsidRPr="004C6DEB" w:rsidRDefault="00D84441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1984CB0B" w14:textId="77777777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1EC7352D" w14:textId="4796FF62" w:rsidR="003F154A" w:rsidRPr="003F154A" w:rsidRDefault="00D84441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67E86505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B4FAF13" w14:textId="7D0EC828" w:rsidR="003F154A" w:rsidRDefault="00D84441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AFC60CB" w14:textId="147F320D" w:rsidR="003F154A" w:rsidRDefault="00D84441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F1A0D02" w14:textId="6A09A3BD" w:rsidR="003F154A" w:rsidRDefault="00D84441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571E796" w14:textId="16F9F853" w:rsidR="003F154A" w:rsidRDefault="00D84441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7DCE2182" w14:textId="4B926FA5" w:rsidR="003F154A" w:rsidRDefault="00D84441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14:paraId="54CE2CE0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9786720" w14:textId="4EAC1709" w:rsidR="003F154A" w:rsidRDefault="00D84441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B192F8E" w14:textId="39D499AB" w:rsidR="003F154A" w:rsidRPr="00EF37BF" w:rsidRDefault="00D84441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-6.64717e-07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042613C" w14:textId="32FC950B" w:rsidR="003F154A" w:rsidRPr="00EF37BF" w:rsidRDefault="00D84441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28.5863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D98FE02" w14:textId="3A8C44EE" w:rsidR="003F154A" w:rsidRDefault="00D84441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9.26666e-07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15569F1" w14:textId="7D08B76F" w:rsidR="003F154A" w:rsidRPr="00EF37BF" w:rsidRDefault="00D84441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28.5863</w:t>
                        </w:r>
                      </w:p>
                    </w:tc>
                  </w:tr>
                  <w:tr w:rsidR="00935682" w14:paraId="20D10FDD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49C5D8D" w14:textId="3AFC8AD0" w:rsidR="00935682" w:rsidRDefault="00D84441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DBDAB55" w14:textId="2C18193A" w:rsidR="00935682" w:rsidRDefault="00D84441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062D629" w14:textId="1EEEA230" w:rsidR="00935682" w:rsidRDefault="00D84441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ABECD85" w14:textId="323D336E" w:rsidR="00935682" w:rsidRDefault="00D84441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4DF2D14" w14:textId="52721FEC" w:rsidR="00935682" w:rsidRDefault="00D84441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0F5A6296" w14:textId="77777777"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166E2177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D84441" w14:paraId="466ED5CC" w14:textId="77777777" w:rsidTr="000605C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1A069C1D" w14:textId="4C22A3F8" w:rsidR="00D84441" w:rsidRPr="004E282D" w:rsidRDefault="00D84441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0A9FBBC3" w14:textId="627B9048" w:rsidR="00D84441" w:rsidRPr="004E282D" w:rsidRDefault="00D84441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7B13ECC2" w14:textId="768AD30A" w:rsidR="00D84441" w:rsidRPr="004E282D" w:rsidRDefault="00D84441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D84441" w14:paraId="20D3D0E3" w14:textId="77777777" w:rsidTr="00F41F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250CCEC0" w14:textId="13AA3626" w:rsidR="00D84441" w:rsidRPr="00F42DD1" w:rsidRDefault="00D84441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Gravity-1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776454D8" w14:textId="32812454" w:rsidR="00D84441" w:rsidRPr="006208CB" w:rsidRDefault="00D84441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1F5B7FDC" wp14:editId="7F56A53C">
                        <wp:extent cx="1907540" cy="990600"/>
                        <wp:effectExtent l="0" t="0" r="0" b="0"/>
                        <wp:docPr id="477784480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77784480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990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D84441" w14:paraId="4168DCCA" w14:textId="77777777" w:rsidTr="00D844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60937D9" w14:textId="332AA2DE" w:rsidR="00D84441" w:rsidRPr="00BE6656" w:rsidRDefault="00D84441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AB08846" w14:textId="05B6DBDE" w:rsidR="00D84441" w:rsidRPr="00B77EA3" w:rsidRDefault="00D8444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Top Plane</w:t>
                        </w:r>
                      </w:p>
                    </w:tc>
                  </w:tr>
                  <w:tr w:rsidR="00D84441" w14:paraId="1F99F678" w14:textId="77777777" w:rsidTr="00D844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4091096" w14:textId="70912173" w:rsidR="00D84441" w:rsidRDefault="00D84441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ACE18CC" w14:textId="0ABD1A0A" w:rsidR="00D84441" w:rsidRDefault="00D8444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  0 -98</w:t>
                        </w:r>
                      </w:p>
                    </w:tc>
                  </w:tr>
                  <w:tr w:rsidR="00D84441" w14:paraId="7A46A79F" w14:textId="77777777" w:rsidTr="00D84441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5B3E08B" w14:textId="039978AD" w:rsidR="00D84441" w:rsidRDefault="00D84441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0B9FDB5" w14:textId="31B731E1" w:rsidR="00D84441" w:rsidRDefault="00D84441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m/s^2</w:t>
                        </w:r>
                      </w:p>
                    </w:tc>
                  </w:tr>
                </w:tbl>
                <w:p w14:paraId="12960894" w14:textId="77777777" w:rsidR="00D84441" w:rsidRDefault="00D84441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674234D7" w14:textId="27883BC9" w:rsidR="005273D5" w:rsidRDefault="005273D5" w:rsidP="000A7C6B">
            <w:pPr>
              <w:rPr>
                <w:rStyle w:val="Strong"/>
              </w:rPr>
            </w:pPr>
          </w:p>
        </w:tc>
      </w:tr>
    </w:tbl>
    <w:p w14:paraId="6C4101E4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4C1527DE" w14:textId="77777777" w:rsidTr="005B3D16">
        <w:tc>
          <w:tcPr>
            <w:tcW w:w="11016" w:type="dxa"/>
          </w:tcPr>
          <w:p w14:paraId="14F2808A" w14:textId="3C73E5F5" w:rsidR="00132707" w:rsidRDefault="00132707" w:rsidP="000A7C6B">
            <w:pPr>
              <w:pStyle w:val="Heading1"/>
            </w:pPr>
            <w:r>
              <w:lastRenderedPageBreak/>
              <w:br w:type="page"/>
            </w:r>
            <w:bookmarkStart w:id="13" w:name="_Toc237032230"/>
            <w:r w:rsidR="00D84441">
              <w:t>Connector Definitions</w:t>
            </w:r>
            <w:bookmarkEnd w:id="13"/>
          </w:p>
          <w:p w14:paraId="62F598EB" w14:textId="4549B614" w:rsidR="00132707" w:rsidRDefault="00D84441" w:rsidP="000A7C6B">
            <w:r>
              <w:t>No Data</w:t>
            </w:r>
          </w:p>
          <w:p w14:paraId="02F854AE" w14:textId="306A55BA" w:rsidR="00EF37BF" w:rsidRPr="009C0A33" w:rsidRDefault="00EF37BF" w:rsidP="000A7C6B"/>
          <w:p w14:paraId="1845324E" w14:textId="77777777" w:rsidR="000F2729" w:rsidRDefault="000F2729" w:rsidP="000A7C6B"/>
          <w:p w14:paraId="31A7A378" w14:textId="7A6793E3" w:rsidR="00E12C21" w:rsidRDefault="00E12C21" w:rsidP="000A7C6B"/>
          <w:p w14:paraId="6A2B9785" w14:textId="77777777" w:rsidR="00D72EE8" w:rsidRDefault="00D72EE8" w:rsidP="00D72EE8"/>
          <w:p w14:paraId="2560AEC5" w14:textId="72A16B11" w:rsidR="00D72EE8" w:rsidRPr="009C0A33" w:rsidRDefault="00D72EE8" w:rsidP="00D72EE8"/>
          <w:p w14:paraId="4002F245" w14:textId="2F4994FC" w:rsidR="00132707" w:rsidRDefault="00132707" w:rsidP="000A7C6B"/>
        </w:tc>
      </w:tr>
    </w:tbl>
    <w:p w14:paraId="62A75194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1D5CEAAD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7663536" w14:textId="54D21391" w:rsidR="00104BD8" w:rsidRDefault="00D84441" w:rsidP="00D84441">
            <w:pPr>
              <w:pStyle w:val="Heading1"/>
            </w:pPr>
            <w:bookmarkStart w:id="14" w:name="_Toc237032231"/>
            <w:r>
              <w:t>Interaction Information</w:t>
            </w:r>
            <w:bookmarkEnd w:id="14"/>
          </w:p>
          <w:p w14:paraId="471428F1" w14:textId="77777777" w:rsidR="00104BD8" w:rsidRPr="000B04D4" w:rsidRDefault="00104BD8" w:rsidP="000A7C6B"/>
          <w:tbl>
            <w:tblPr>
              <w:tblStyle w:val="LightGrid-Accent11"/>
              <w:tblW w:w="0" w:type="auto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20"/>
              <w:gridCol w:w="4067"/>
              <w:gridCol w:w="4067"/>
            </w:tblGrid>
            <w:tr w:rsidR="002B4DE8" w14:paraId="7F797B18" w14:textId="77777777" w:rsidTr="00213D4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B737499" w14:textId="4731AF32" w:rsidR="002B4DE8" w:rsidRDefault="00D84441" w:rsidP="00C16188">
                  <w:pPr>
                    <w:jc w:val="center"/>
                  </w:pPr>
                  <w:r>
                    <w:t>Interaction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74D039F" w14:textId="1EB5D482" w:rsidR="002B4DE8" w:rsidRDefault="00D84441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Image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090D648" w14:textId="44B740C2" w:rsidR="002B4DE8" w:rsidRDefault="00D84441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Properties</w:t>
                  </w:r>
                </w:p>
              </w:tc>
            </w:tr>
            <w:tr w:rsidR="002B4DE8" w14:paraId="1CA31C5A" w14:textId="77777777" w:rsidTr="00D844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2743A22" w14:textId="064E0958" w:rsidR="002B4DE8" w:rsidRPr="00211C62" w:rsidRDefault="00D84441" w:rsidP="00C16188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Local Interaction-1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14:paraId="6FE71246" w14:textId="33D37F68" w:rsidR="002B4DE8" w:rsidRPr="000B04D4" w:rsidRDefault="00D84441" w:rsidP="00C1618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53CB928B" wp14:editId="0F9FC509">
                        <wp:extent cx="2445385" cy="1270000"/>
                        <wp:effectExtent l="0" t="0" r="0" b="6350"/>
                        <wp:docPr id="2140730956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0730956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27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17091B" w14:paraId="1BADC871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0EB5053D" w14:textId="15A233A9" w:rsidR="0017091B" w:rsidRPr="00BE6656" w:rsidRDefault="00D84441" w:rsidP="004F6DE4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196A7BC" w14:textId="0AA4A879" w:rsidR="0017091B" w:rsidRPr="00BE6656" w:rsidRDefault="00D84441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 xml:space="preserve">Bonded interaction pair </w:t>
                        </w:r>
                      </w:p>
                    </w:tc>
                  </w:tr>
                  <w:tr w:rsidR="00D84441" w14:paraId="0243D83F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FDA70F1" w14:textId="7FCB89DA" w:rsidR="00D84441" w:rsidRDefault="00D84441" w:rsidP="004F6DE4">
                        <w:pPr>
                          <w:jc w:val="right"/>
                        </w:pPr>
                        <w: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A2B82C0" w14:textId="3E746D67" w:rsidR="00D84441" w:rsidRDefault="00D84441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8 face(s)</w:t>
                        </w:r>
                      </w:p>
                    </w:tc>
                  </w:tr>
                </w:tbl>
                <w:p w14:paraId="74EF552A" w14:textId="77777777" w:rsidR="00213D4E" w:rsidRPr="00211C62" w:rsidRDefault="00213D4E" w:rsidP="0017091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D84441" w14:paraId="0FCB1513" w14:textId="77777777" w:rsidTr="00D84441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088A9A9" w14:textId="78C807A1" w:rsidR="00D84441" w:rsidRPr="00211C62" w:rsidRDefault="00D84441" w:rsidP="003A2146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Global Interaction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vAlign w:val="center"/>
                </w:tcPr>
                <w:p w14:paraId="05E18F51" w14:textId="1FF19D55" w:rsidR="00D84441" w:rsidRPr="000B04D4" w:rsidRDefault="00D84441" w:rsidP="003A2146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132D8233" wp14:editId="33F31600">
                        <wp:extent cx="2445385" cy="1270000"/>
                        <wp:effectExtent l="0" t="0" r="0" b="6350"/>
                        <wp:docPr id="1334882303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34882303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27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D84441" w14:paraId="04A7BEDE" w14:textId="77777777" w:rsidTr="003A214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943BE83" w14:textId="49B5645C" w:rsidR="00D84441" w:rsidRPr="00BE6656" w:rsidRDefault="00D84441" w:rsidP="003A2146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76F0883F" w14:textId="4ED802CD" w:rsidR="00D84441" w:rsidRPr="00BE6656" w:rsidRDefault="00D84441" w:rsidP="003A214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Bonded</w:t>
                        </w:r>
                      </w:p>
                    </w:tc>
                  </w:tr>
                  <w:tr w:rsidR="00D84441" w14:paraId="14EF51A0" w14:textId="77777777" w:rsidTr="003A214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5B2A723" w14:textId="3C1B3593" w:rsidR="00D84441" w:rsidRDefault="00D84441" w:rsidP="003A2146">
                        <w:pPr>
                          <w:jc w:val="right"/>
                        </w:pPr>
                        <w:r>
                          <w:t>Components: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1C2B039" w14:textId="7AE3290E" w:rsidR="00D84441" w:rsidRDefault="00D84441" w:rsidP="003A214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 component(s)</w:t>
                        </w:r>
                      </w:p>
                    </w:tc>
                  </w:tr>
                  <w:tr w:rsidR="00D84441" w14:paraId="20DB92EE" w14:textId="77777777" w:rsidTr="003A214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C9AB934" w14:textId="22A07FB1" w:rsidR="00D84441" w:rsidRDefault="00D84441" w:rsidP="003A2146">
                        <w:pPr>
                          <w:jc w:val="right"/>
                        </w:pPr>
                        <w:r>
                          <w:t>Options: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6C00DBB" w14:textId="024F6ADE" w:rsidR="00D84441" w:rsidRDefault="00D84441" w:rsidP="003A214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Independent mesh</w:t>
                        </w:r>
                      </w:p>
                    </w:tc>
                  </w:tr>
                </w:tbl>
                <w:p w14:paraId="3252065E" w14:textId="77777777" w:rsidR="00D84441" w:rsidRPr="00211C62" w:rsidRDefault="00D84441" w:rsidP="003A2146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</w:p>
              </w:tc>
            </w:tr>
          </w:tbl>
          <w:p w14:paraId="7A407DAE" w14:textId="0019130C" w:rsidR="00104BD8" w:rsidRDefault="00104BD8" w:rsidP="000A7C6B">
            <w:pPr>
              <w:rPr>
                <w:rStyle w:val="A3"/>
              </w:rPr>
            </w:pPr>
          </w:p>
          <w:p w14:paraId="172263D7" w14:textId="77777777" w:rsidR="00104BD8" w:rsidRDefault="00104BD8" w:rsidP="000A7C6B"/>
        </w:tc>
      </w:tr>
    </w:tbl>
    <w:p w14:paraId="10A3B1D6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43288471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2EA210D" w14:textId="578C6DBD" w:rsidR="00A61A59" w:rsidRDefault="00D84441" w:rsidP="000A7C6B">
            <w:pPr>
              <w:pStyle w:val="Heading1"/>
            </w:pPr>
            <w:bookmarkStart w:id="15" w:name="_Toc237032232"/>
            <w:r>
              <w:lastRenderedPageBreak/>
              <w:t>Mesh information</w:t>
            </w:r>
            <w:bookmarkEnd w:id="15"/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24295ED8" w14:textId="77777777" w:rsidTr="00D844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02E669" w14:textId="5196F9D6" w:rsidR="00A9531D" w:rsidRDefault="00D84441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4E1931" w14:textId="72C61983" w:rsidR="00A9531D" w:rsidRDefault="00D8444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D84441" w14:paraId="67F4D578" w14:textId="77777777" w:rsidTr="00D84441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33A0766" w14:textId="36AE4053" w:rsidR="00D84441" w:rsidRDefault="00D84441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43A9F0F" w14:textId="55E680ED" w:rsidR="00D84441" w:rsidRDefault="00D84441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D84441" w14:paraId="416E9D79" w14:textId="77777777" w:rsidTr="00D844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C47507" w14:textId="4B9C0F6F" w:rsidR="00D84441" w:rsidRDefault="00D84441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FCA5D6A" w14:textId="3D09056B" w:rsidR="00D84441" w:rsidRDefault="00D8444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D84441" w14:paraId="2573D61A" w14:textId="77777777" w:rsidTr="00D84441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59C3A4" w14:textId="67E97138" w:rsidR="00D84441" w:rsidRDefault="00D84441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B35295" w14:textId="01A96004" w:rsidR="00D84441" w:rsidRDefault="00D84441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12.2482 mm</w:t>
                  </w:r>
                </w:p>
              </w:tc>
            </w:tr>
            <w:tr w:rsidR="00D84441" w14:paraId="4A6104C7" w14:textId="77777777" w:rsidTr="00D844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1D48F59" w14:textId="070129CD" w:rsidR="00D84441" w:rsidRDefault="00D84441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28C45DD" w14:textId="52AD5957" w:rsidR="00D84441" w:rsidRDefault="00D8444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1.22459 mm</w:t>
                  </w:r>
                </w:p>
              </w:tc>
            </w:tr>
            <w:tr w:rsidR="00D84441" w14:paraId="14299F7E" w14:textId="77777777" w:rsidTr="00D84441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879BF0E" w14:textId="1BD87147" w:rsidR="00D84441" w:rsidRDefault="00D84441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1A3636A" w14:textId="597E75BA" w:rsidR="00D84441" w:rsidRDefault="00D84441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14:paraId="6228497A" w14:textId="77777777" w:rsidR="00690657" w:rsidRDefault="00690657" w:rsidP="00690657"/>
          <w:p w14:paraId="3E97B253" w14:textId="5501BA6F" w:rsidR="00A9531D" w:rsidRPr="00690657" w:rsidRDefault="00D84441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27F1359D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CA0EE4C" w14:textId="70A99892" w:rsidR="007107BE" w:rsidRDefault="00D84441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E2B2C7" w14:textId="365FF315" w:rsidR="007107BE" w:rsidRDefault="00D8444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6879</w:t>
                  </w:r>
                </w:p>
              </w:tc>
            </w:tr>
            <w:tr w:rsidR="00D84441" w14:paraId="3788A00C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650655A" w14:textId="0F70ACBA" w:rsidR="00D84441" w:rsidRDefault="00D84441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54D0A15" w14:textId="709F102B" w:rsidR="00D84441" w:rsidRDefault="00D84441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3244</w:t>
                  </w:r>
                </w:p>
              </w:tc>
            </w:tr>
            <w:tr w:rsidR="00D84441" w14:paraId="771BEEFC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6979BE" w14:textId="05AC39FA" w:rsidR="00D84441" w:rsidRDefault="00D84441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A7073EB" w14:textId="3B38EC2F" w:rsidR="00D84441" w:rsidRDefault="00D8444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9.5185</w:t>
                  </w:r>
                </w:p>
              </w:tc>
            </w:tr>
            <w:tr w:rsidR="00D84441" w14:paraId="2B5B7246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FA6DAF6" w14:textId="6E3BB162" w:rsidR="00D84441" w:rsidRDefault="00D84441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F2AE335" w14:textId="0310E129" w:rsidR="00D84441" w:rsidRDefault="00D84441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39.1</w:t>
                  </w:r>
                </w:p>
              </w:tc>
            </w:tr>
            <w:tr w:rsidR="00D84441" w14:paraId="400D8269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C5A6B96" w14:textId="6150D36E" w:rsidR="00D84441" w:rsidRDefault="00D84441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3DE3E6C" w14:textId="74CC0244" w:rsidR="00D84441" w:rsidRDefault="00D8444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D84441" w14:paraId="54A6EF29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5661246" w14:textId="2331EAE9" w:rsidR="00D84441" w:rsidRDefault="00D84441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7D800E4" w14:textId="4D0DBF84" w:rsidR="00D84441" w:rsidRDefault="00D84441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D84441" w14:paraId="6804575F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FDD92A" w14:textId="0998C5E2" w:rsidR="00D84441" w:rsidRDefault="00D84441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8100B0" w14:textId="44EC37EF" w:rsidR="00D84441" w:rsidRDefault="00D84441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00:00:01</w:t>
                  </w:r>
                </w:p>
              </w:tc>
            </w:tr>
            <w:tr w:rsidR="00D84441" w14:paraId="43CD245B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5BED247" w14:textId="2FF894B8" w:rsidR="00D84441" w:rsidRDefault="00D84441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495D9B1" w14:textId="6E6E32A1" w:rsidR="00D84441" w:rsidRDefault="00D84441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BATMOBILE</w:t>
                  </w:r>
                </w:p>
              </w:tc>
            </w:tr>
          </w:tbl>
          <w:p w14:paraId="1E99102F" w14:textId="3E5A0C4A" w:rsidR="002F5299" w:rsidRDefault="002F5299" w:rsidP="00690657">
            <w:pPr>
              <w:pStyle w:val="Heading2"/>
              <w:rPr>
                <w:sz w:val="24"/>
                <w:szCs w:val="24"/>
              </w:rPr>
            </w:pPr>
          </w:p>
          <w:p w14:paraId="05954E19" w14:textId="65745695" w:rsidR="00A61A59" w:rsidRPr="00690657" w:rsidRDefault="00D84441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Quality Plots</w:t>
            </w:r>
          </w:p>
          <w:tbl>
            <w:tblPr>
              <w:tblStyle w:val="LightGrid-Accent11"/>
              <w:tblW w:w="5000" w:type="pct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88"/>
              <w:gridCol w:w="2688"/>
              <w:gridCol w:w="2689"/>
              <w:gridCol w:w="2689"/>
            </w:tblGrid>
            <w:tr w:rsidR="00A61A59" w14:paraId="18D80E57" w14:textId="77777777" w:rsidTr="00AB7ED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4BE1C855" w14:textId="6817BCC3" w:rsidR="00A61A59" w:rsidRDefault="00D84441" w:rsidP="00AB7ED5">
                  <w:pPr>
                    <w:jc w:val="center"/>
                  </w:pPr>
                  <w:r>
                    <w:t>Name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2FCF4803" w14:textId="3CEBC67C" w:rsidR="00A61A59" w:rsidRDefault="00D84441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3E0A5A7B" w14:textId="4228ABE5" w:rsidR="00A61A59" w:rsidRDefault="00D84441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2E3DEDC9" w14:textId="05F146EA" w:rsidR="00A61A59" w:rsidRDefault="00D84441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61A59" w14:paraId="3F43C513" w14:textId="77777777" w:rsidTr="00AB7ED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3AADCAC" w14:textId="16C99B11" w:rsidR="00A61A59" w:rsidRPr="004D2956" w:rsidRDefault="00D84441" w:rsidP="00AB7ED5">
                  <w:pPr>
                    <w:jc w:val="center"/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Quality1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CE08DBF" w14:textId="171C07CE" w:rsidR="00A61A59" w:rsidRPr="004D2956" w:rsidRDefault="00D84441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Mesh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DAABB5F" w14:textId="00A2D94A" w:rsidR="00A61A59" w:rsidRPr="004D2956" w:rsidRDefault="00D84441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9E2DCF6" w14:textId="1D648BBC" w:rsidR="00A61A59" w:rsidRPr="004D2956" w:rsidRDefault="00D84441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</w:tr>
            <w:tr w:rsidR="00A61A59" w14:paraId="3D6D6F49" w14:textId="77777777" w:rsidTr="00A14EA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5EC3F79" w14:textId="5FC7E91F" w:rsidR="00A61A59" w:rsidRDefault="00D84441" w:rsidP="000A7C6B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13474496" wp14:editId="400C53AE">
                        <wp:extent cx="6691630" cy="3474720"/>
                        <wp:effectExtent l="0" t="0" r="0" b="0"/>
                        <wp:docPr id="1198926884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98926884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91630" cy="3474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34BC910" w14:textId="34E230B4" w:rsidR="00A61A59" w:rsidRPr="004D2956" w:rsidRDefault="00D84441" w:rsidP="000A7C6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CUBESATPROJECT-Static 1-Quality-Quality1</w:t>
                  </w:r>
                </w:p>
              </w:tc>
            </w:tr>
          </w:tbl>
          <w:p w14:paraId="75BBDD5F" w14:textId="4AAC3461" w:rsidR="00A61A59" w:rsidRPr="00F077CB" w:rsidRDefault="00A61A59" w:rsidP="000A7C6B"/>
        </w:tc>
      </w:tr>
    </w:tbl>
    <w:p w14:paraId="046DB181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0FFCCCB0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F3F5C27" w14:textId="122894A4" w:rsidR="002C53F9" w:rsidRDefault="00D84441" w:rsidP="000A7C6B">
            <w:pPr>
              <w:pStyle w:val="Heading1"/>
            </w:pPr>
            <w:bookmarkStart w:id="16" w:name="_Toc237032233"/>
            <w:r>
              <w:t>Sensor Details</w:t>
            </w:r>
            <w:bookmarkEnd w:id="16"/>
          </w:p>
          <w:p w14:paraId="2A5EC01C" w14:textId="40416FC2" w:rsidR="002C53F9" w:rsidRPr="00F077CB" w:rsidRDefault="00D84441" w:rsidP="000A7C6B">
            <w:r>
              <w:t>No Data</w:t>
            </w:r>
          </w:p>
        </w:tc>
      </w:tr>
    </w:tbl>
    <w:p w14:paraId="70453F98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24E2B861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2BA5AB3F" w14:textId="44DD018A" w:rsidR="005F5B79" w:rsidRDefault="00D84441" w:rsidP="000A7C6B">
            <w:pPr>
              <w:pStyle w:val="Heading1"/>
            </w:pPr>
            <w:bookmarkStart w:id="17" w:name="_Toc237032234"/>
            <w:r>
              <w:lastRenderedPageBreak/>
              <w:t>Resultant Forces</w:t>
            </w:r>
            <w:bookmarkEnd w:id="17"/>
          </w:p>
          <w:p w14:paraId="0DA761A3" w14:textId="69B2E161" w:rsidR="005F5B79" w:rsidRPr="000B04D4" w:rsidRDefault="00D84441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1EAF4C0C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9596435" w14:textId="7332DAB1" w:rsidR="005F5B79" w:rsidRDefault="00D84441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56635B9" w14:textId="2CF71E5E" w:rsidR="005F5B79" w:rsidRDefault="00D84441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D27C655" w14:textId="309EB45A" w:rsidR="005F5B79" w:rsidRDefault="00D84441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9F099B2" w14:textId="1A5C289D" w:rsidR="005F5B79" w:rsidRDefault="00D84441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E45344D" w14:textId="6892AD8C" w:rsidR="005F5B79" w:rsidRDefault="00D84441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FF46ABB" w14:textId="3F5E0E57" w:rsidR="005F5B79" w:rsidRDefault="00D84441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0EBD68F4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605201B" w14:textId="00FCA5C6" w:rsidR="005F5B79" w:rsidRPr="004D2956" w:rsidRDefault="00D84441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DAD8B0B" w14:textId="1F54C0DC" w:rsidR="005F5B79" w:rsidRPr="004D2956" w:rsidRDefault="00D8444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5BBF9AB" w14:textId="5379B85C" w:rsidR="005F5B79" w:rsidRPr="004D2956" w:rsidRDefault="00D8444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-6.64717e-07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765D256" w14:textId="5C8ED265" w:rsidR="005F5B79" w:rsidRPr="004D2956" w:rsidRDefault="00D8444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28.5863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8431671" w14:textId="5E18CB38" w:rsidR="005F5B79" w:rsidRPr="004D2956" w:rsidRDefault="00D8444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9.26666e-07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0C0C7CA" w14:textId="1658E810" w:rsidR="005F5B79" w:rsidRPr="004D2956" w:rsidRDefault="00D8444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28.5863</w:t>
                  </w:r>
                </w:p>
              </w:tc>
            </w:tr>
          </w:tbl>
          <w:p w14:paraId="13700095" w14:textId="78179ABF" w:rsidR="005F5B79" w:rsidRPr="000B04D4" w:rsidRDefault="00D84441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3B7067C9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AD3007C" w14:textId="40D4851B" w:rsidR="005F5B79" w:rsidRDefault="00D84441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BC68345" w14:textId="22EF432C" w:rsidR="005F5B79" w:rsidRDefault="00D84441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9A6A8F6" w14:textId="31C16808" w:rsidR="005F5B79" w:rsidRDefault="00D84441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9ACB65D" w14:textId="388ED547" w:rsidR="005F5B79" w:rsidRDefault="00D84441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1DCF52F" w14:textId="1916F412" w:rsidR="005F5B79" w:rsidRDefault="00D84441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4B6FF64" w14:textId="747D08FA" w:rsidR="005F5B79" w:rsidRDefault="00D84441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61D9ACC5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24A564B" w14:textId="34034303" w:rsidR="005F5B79" w:rsidRPr="004D2956" w:rsidRDefault="00D84441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8DD7800" w14:textId="4FF0AE73" w:rsidR="005F5B79" w:rsidRPr="004D2956" w:rsidRDefault="00D8444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3518266" w14:textId="63C0B858" w:rsidR="005F5B79" w:rsidRPr="004D2956" w:rsidRDefault="00D8444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9045A33" w14:textId="5A98DEA1" w:rsidR="005F5B79" w:rsidRPr="004D2956" w:rsidRDefault="00D8444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7051385" w14:textId="209E24C4" w:rsidR="005F5B79" w:rsidRPr="004D2956" w:rsidRDefault="00D8444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8CAA99D" w14:textId="7BCE6636" w:rsidR="005F5B79" w:rsidRPr="004D2956" w:rsidRDefault="00D84441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76C5FF5E" w14:textId="77777777" w:rsidR="005F5B79" w:rsidRDefault="005F5B79" w:rsidP="000A7C6B"/>
        </w:tc>
      </w:tr>
      <w:tr w:rsidR="005F5B79" w14:paraId="050CCFC6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28C82533" w14:textId="44E92C09" w:rsidR="00C6072D" w:rsidRPr="000B04D4" w:rsidRDefault="00D84441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0AFD5E65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147E5B4" w14:textId="1DAECA1E" w:rsidR="00C6072D" w:rsidRDefault="00D84441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E43EB80" w14:textId="138CAE94" w:rsidR="00C6072D" w:rsidRDefault="00D84441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EAE87C8" w14:textId="2D850929" w:rsidR="00C6072D" w:rsidRDefault="00D84441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89BEE48" w14:textId="44EE6368" w:rsidR="00C6072D" w:rsidRDefault="00D84441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11105EA" w14:textId="56B0B146" w:rsidR="00C6072D" w:rsidRDefault="00D84441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51CBFF9" w14:textId="787A0BD0" w:rsidR="00C6072D" w:rsidRDefault="00D84441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45025EC7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51AFF3D" w14:textId="558C9426" w:rsidR="00C6072D" w:rsidRPr="004D2956" w:rsidRDefault="00D84441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7BEA9FD" w14:textId="171230DF" w:rsidR="00C6072D" w:rsidRPr="004D2956" w:rsidRDefault="00D84441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88C3F28" w14:textId="63BD4528" w:rsidR="00C6072D" w:rsidRPr="004D2956" w:rsidRDefault="00D84441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4.84288e-08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75F98C1" w14:textId="08686221" w:rsidR="00C6072D" w:rsidRPr="004D2956" w:rsidRDefault="00D84441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18.1968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973F8F0" w14:textId="538DA88A" w:rsidR="00C6072D" w:rsidRPr="004D2956" w:rsidRDefault="00D84441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2.21655e-07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121B3FA" w14:textId="7D2434A7" w:rsidR="00C6072D" w:rsidRPr="004D2956" w:rsidRDefault="00D84441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18.1968</w:t>
                  </w:r>
                </w:p>
              </w:tc>
            </w:tr>
          </w:tbl>
          <w:p w14:paraId="06FAD3C9" w14:textId="635A4E47" w:rsidR="00C6072D" w:rsidRPr="000B04D4" w:rsidRDefault="00D84441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37FB2E65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F9B712D" w14:textId="4F14BB62" w:rsidR="00C6072D" w:rsidRDefault="00D84441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951BD29" w14:textId="0B4B2FC4" w:rsidR="00C6072D" w:rsidRDefault="00D84441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FD2CAB9" w14:textId="31798F20" w:rsidR="00C6072D" w:rsidRDefault="00D84441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4B80C93" w14:textId="017F4164" w:rsidR="00C6072D" w:rsidRDefault="00D84441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3C73680" w14:textId="148F9374" w:rsidR="00C6072D" w:rsidRDefault="00D84441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C8290D5" w14:textId="6CBF1844" w:rsidR="00C6072D" w:rsidRDefault="00D84441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00BCE952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A2FABA3" w14:textId="69658D91" w:rsidR="00C6072D" w:rsidRPr="004D2956" w:rsidRDefault="00D84441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1D868FA" w14:textId="5E743710" w:rsidR="00C6072D" w:rsidRPr="004D2956" w:rsidRDefault="00D84441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64013B6" w14:textId="1F74970B" w:rsidR="00C6072D" w:rsidRPr="004D2956" w:rsidRDefault="00D84441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341259B" w14:textId="09FC3A13" w:rsidR="00C6072D" w:rsidRPr="004D2956" w:rsidRDefault="00D84441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54C61C8" w14:textId="63189514" w:rsidR="00C6072D" w:rsidRPr="004D2956" w:rsidRDefault="00D84441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E501185" w14:textId="7A12D4D2" w:rsidR="00C6072D" w:rsidRPr="004D2956" w:rsidRDefault="00D84441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527C4917" w14:textId="501E5B8D" w:rsidR="005F5B79" w:rsidRDefault="005F5B79" w:rsidP="000A7C6B"/>
        </w:tc>
      </w:tr>
      <w:bookmarkEnd w:id="18"/>
      <w:bookmarkEnd w:id="19"/>
      <w:bookmarkEnd w:id="20"/>
    </w:tbl>
    <w:p w14:paraId="578B9F4B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6BBA3BFB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9463A82" w14:textId="0796E851" w:rsidR="0050542D" w:rsidRPr="00D84441" w:rsidRDefault="00D84441" w:rsidP="00D84441">
            <w:pPr>
              <w:pStyle w:val="Heading1"/>
            </w:pPr>
            <w:bookmarkStart w:id="21" w:name="_Toc237032235"/>
            <w:r>
              <w:t>Beams</w:t>
            </w:r>
            <w:bookmarkEnd w:id="21"/>
          </w:p>
          <w:p w14:paraId="7AF6DE47" w14:textId="391DAA45" w:rsidR="00EC2432" w:rsidRDefault="00D84441" w:rsidP="000A7C6B">
            <w:r>
              <w:rPr>
                <w:sz w:val="24"/>
                <w:szCs w:val="24"/>
              </w:rPr>
              <w:t>No Data</w:t>
            </w:r>
          </w:p>
        </w:tc>
      </w:tr>
    </w:tbl>
    <w:p w14:paraId="629C057E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3467166E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68B8F9D" w14:textId="782F63F6" w:rsidR="00EC2432" w:rsidRDefault="00D84441" w:rsidP="000A7C6B">
            <w:pPr>
              <w:pStyle w:val="Heading1"/>
            </w:pPr>
            <w:bookmarkStart w:id="22" w:name="_Toc243733152"/>
            <w:bookmarkStart w:id="23" w:name="_Toc245020120"/>
            <w:bookmarkStart w:id="24" w:name="_Toc245020152"/>
            <w:bookmarkStart w:id="25" w:name="_Toc237032236"/>
            <w:r>
              <w:lastRenderedPageBreak/>
              <w:t>Study Results</w:t>
            </w:r>
            <w:bookmarkEnd w:id="25"/>
          </w:p>
          <w:p w14:paraId="35612AC9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395"/>
              <w:gridCol w:w="2963"/>
              <w:gridCol w:w="2356"/>
              <w:gridCol w:w="2824"/>
            </w:tblGrid>
            <w:tr w:rsidR="00D84441" w14:paraId="40690AFA" w14:textId="77777777" w:rsidTr="003A214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AF74E8B" w14:textId="6FC67BCF" w:rsidR="00D84441" w:rsidRDefault="00D84441" w:rsidP="00D84441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C8CFC18" w14:textId="12473323" w:rsidR="00D84441" w:rsidRDefault="00D84441" w:rsidP="00D8444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7AFF723" w14:textId="10C2CD9B" w:rsidR="00D84441" w:rsidRDefault="00D84441" w:rsidP="00D8444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64A8F26C" w14:textId="3CE539D6" w:rsidR="00D84441" w:rsidRDefault="00D84441" w:rsidP="00D8444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D84441" w14:paraId="525E50E6" w14:textId="77777777" w:rsidTr="003A21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8D6E852" w14:textId="33CA8F51" w:rsidR="00D84441" w:rsidRPr="004D2956" w:rsidRDefault="00D84441" w:rsidP="00D84441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79B60EB" w14:textId="0C4B356D" w:rsidR="00D84441" w:rsidRPr="004D2956" w:rsidRDefault="00D84441" w:rsidP="00D844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7AE3F1B" w14:textId="77777777" w:rsidR="00D84441" w:rsidRDefault="00D84441" w:rsidP="00D844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1.133e-01N/m^2</w:t>
                  </w:r>
                </w:p>
                <w:p w14:paraId="6EE1C3A7" w14:textId="02B7D098" w:rsidR="00D84441" w:rsidRPr="004D2956" w:rsidRDefault="00D84441" w:rsidP="00D844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2030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EF12356" w14:textId="77777777" w:rsidR="00D84441" w:rsidRDefault="00D84441" w:rsidP="00D844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1.582e+05N/m^2</w:t>
                  </w:r>
                </w:p>
                <w:p w14:paraId="661BC4EB" w14:textId="03E58DA3" w:rsidR="00D84441" w:rsidRPr="004D2956" w:rsidRDefault="00D84441" w:rsidP="00D844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3833</w:t>
                  </w:r>
                </w:p>
              </w:tc>
            </w:tr>
            <w:tr w:rsidR="00D84441" w14:paraId="2E19A54A" w14:textId="77777777" w:rsidTr="003A2146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752661E" w14:textId="3A4EBD28" w:rsidR="00D84441" w:rsidRDefault="00D84441" w:rsidP="00D84441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79BB67AB" wp14:editId="4AC343C9">
                        <wp:extent cx="6858000" cy="3561080"/>
                        <wp:effectExtent l="0" t="0" r="0" b="1270"/>
                        <wp:docPr id="1746358321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46358321" name="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610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F244936" w14:textId="4CFB10B2" w:rsidR="00D84441" w:rsidRPr="004D2956" w:rsidRDefault="00D84441" w:rsidP="00D84441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CUBESATPROJECT-Static 1-Stress-Stress1</w:t>
                  </w:r>
                </w:p>
              </w:tc>
            </w:tr>
          </w:tbl>
          <w:p w14:paraId="0156E169" w14:textId="77777777" w:rsidR="00D84441" w:rsidRDefault="00D84441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700"/>
              <w:gridCol w:w="3235"/>
              <w:gridCol w:w="2499"/>
              <w:gridCol w:w="2104"/>
            </w:tblGrid>
            <w:tr w:rsidR="00D84441" w14:paraId="176B94ED" w14:textId="77777777" w:rsidTr="003A214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9D6188E" w14:textId="1104D369" w:rsidR="00D84441" w:rsidRDefault="00D84441" w:rsidP="00D84441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578CE6A" w14:textId="087AACCE" w:rsidR="00D84441" w:rsidRDefault="00D84441" w:rsidP="00D8444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6936F48" w14:textId="7FFCC3B0" w:rsidR="00D84441" w:rsidRDefault="00D84441" w:rsidP="00D8444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7120EE87" w14:textId="66C45522" w:rsidR="00D84441" w:rsidRDefault="00D84441" w:rsidP="00D8444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D84441" w14:paraId="39AD5D10" w14:textId="77777777" w:rsidTr="003A21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53D0086" w14:textId="28A36E04" w:rsidR="00D84441" w:rsidRPr="004D2956" w:rsidRDefault="00D84441" w:rsidP="00D84441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049BF89" w14:textId="1046976A" w:rsidR="00D84441" w:rsidRPr="004D2956" w:rsidRDefault="00D84441" w:rsidP="00D844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BB0BB0A" w14:textId="77777777" w:rsidR="00D84441" w:rsidRDefault="00D84441" w:rsidP="00D844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0845E714" w14:textId="760454D5" w:rsidR="00D84441" w:rsidRPr="004D2956" w:rsidRDefault="00D84441" w:rsidP="00D844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4CEBF4B" w14:textId="77777777" w:rsidR="00D84441" w:rsidRDefault="00D84441" w:rsidP="00D844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5.015e-04mm</w:t>
                  </w:r>
                </w:p>
                <w:p w14:paraId="7CBEAADA" w14:textId="0A8D6243" w:rsidR="00D84441" w:rsidRPr="004D2956" w:rsidRDefault="00D84441" w:rsidP="00D844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6543</w:t>
                  </w:r>
                </w:p>
              </w:tc>
            </w:tr>
            <w:tr w:rsidR="00D84441" w14:paraId="06642C49" w14:textId="77777777" w:rsidTr="003A2146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AD80FFF" w14:textId="21A82DA1" w:rsidR="00D84441" w:rsidRDefault="00D84441" w:rsidP="00D84441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4BEB2D30" wp14:editId="30F1E3F7">
                        <wp:extent cx="6858000" cy="3561080"/>
                        <wp:effectExtent l="0" t="0" r="0" b="1270"/>
                        <wp:docPr id="576375599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6375599" name="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610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DEA73AA" w14:textId="4BE45CD4" w:rsidR="00D84441" w:rsidRPr="004D2956" w:rsidRDefault="00D84441" w:rsidP="00D84441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CUBESATPROJECT-Static 1-Displacement-Displacement1</w:t>
                  </w:r>
                </w:p>
              </w:tc>
            </w:tr>
          </w:tbl>
          <w:p w14:paraId="387A7567" w14:textId="77777777" w:rsidR="00D84441" w:rsidRDefault="00D84441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3320"/>
              <w:gridCol w:w="2399"/>
              <w:gridCol w:w="2377"/>
            </w:tblGrid>
            <w:tr w:rsidR="00D84441" w14:paraId="4B38F0E5" w14:textId="77777777" w:rsidTr="003A214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F8744B6" w14:textId="6ED82528" w:rsidR="00D84441" w:rsidRDefault="00D84441" w:rsidP="00D84441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363B9F4" w14:textId="75093C3C" w:rsidR="00D84441" w:rsidRDefault="00D84441" w:rsidP="00D8444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3E1BC8D" w14:textId="2F94F063" w:rsidR="00D84441" w:rsidRDefault="00D84441" w:rsidP="00D8444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160B5141" w14:textId="6DC29CA2" w:rsidR="00D84441" w:rsidRDefault="00D84441" w:rsidP="00D8444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D84441" w14:paraId="0B000DD1" w14:textId="77777777" w:rsidTr="003A21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27E6991" w14:textId="3A36EA38" w:rsidR="00D84441" w:rsidRPr="004D2956" w:rsidRDefault="00D84441" w:rsidP="00D84441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6A4BA7E" w14:textId="6EE7BC5B" w:rsidR="00D84441" w:rsidRPr="004D2956" w:rsidRDefault="00D84441" w:rsidP="00D844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6A2242D" w14:textId="77777777" w:rsidR="00D84441" w:rsidRDefault="00D84441" w:rsidP="00D844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1.829e-09</w:t>
                  </w:r>
                </w:p>
                <w:p w14:paraId="18932CF2" w14:textId="7552AD3C" w:rsidR="00D84441" w:rsidRPr="004D2956" w:rsidRDefault="00D84441" w:rsidP="00D844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669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10C7B74" w14:textId="77777777" w:rsidR="00D84441" w:rsidRDefault="00D84441" w:rsidP="00D844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1.316e-06</w:t>
                  </w:r>
                </w:p>
                <w:p w14:paraId="61300A17" w14:textId="26E8D900" w:rsidR="00D84441" w:rsidRPr="004D2956" w:rsidRDefault="00D84441" w:rsidP="00D844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3204</w:t>
                  </w:r>
                </w:p>
              </w:tc>
            </w:tr>
            <w:tr w:rsidR="00D84441" w14:paraId="1A462826" w14:textId="77777777" w:rsidTr="003A2146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C1ECF43" w14:textId="69A3B9D6" w:rsidR="00D84441" w:rsidRDefault="00D84441" w:rsidP="00D84441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491D3A0E" wp14:editId="28391546">
                        <wp:extent cx="6858000" cy="3561080"/>
                        <wp:effectExtent l="0" t="0" r="0" b="1270"/>
                        <wp:docPr id="1248399409" name="Picture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48399409" name="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610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50209FD" w14:textId="71782E79" w:rsidR="00D84441" w:rsidRPr="004D2956" w:rsidRDefault="00D84441" w:rsidP="00D84441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CUBESATPROJECT-Static 1-Strain-Strain1</w:t>
                  </w:r>
                </w:p>
              </w:tc>
            </w:tr>
          </w:tbl>
          <w:p w14:paraId="40210233" w14:textId="77777777" w:rsidR="00D84441" w:rsidRPr="000B04D4" w:rsidRDefault="00D84441" w:rsidP="000A7C6B"/>
          <w:bookmarkEnd w:id="22"/>
          <w:bookmarkEnd w:id="23"/>
          <w:bookmarkEnd w:id="24"/>
          <w:p w14:paraId="33E6B2D3" w14:textId="5235B89B" w:rsidR="00EC2432" w:rsidRDefault="00EC2432" w:rsidP="000A7C6B"/>
        </w:tc>
      </w:tr>
    </w:tbl>
    <w:p w14:paraId="71D44244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B1701" w14:paraId="357B7353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F9B5792" w14:textId="2CA093CE" w:rsidR="000B1701" w:rsidRDefault="00D84441" w:rsidP="00D84441">
            <w:pPr>
              <w:pStyle w:val="Heading1"/>
            </w:pPr>
            <w:bookmarkStart w:id="26" w:name="_Toc237032237"/>
            <w:r>
              <w:t>Conclusion</w:t>
            </w:r>
            <w:bookmarkEnd w:id="26"/>
          </w:p>
        </w:tc>
      </w:tr>
    </w:tbl>
    <w:p w14:paraId="05BF8B28" w14:textId="3B07209D" w:rsidR="00AC3438" w:rsidRPr="00AC3438" w:rsidRDefault="00AC3438" w:rsidP="00FE0924"/>
    <w:sectPr w:rsidR="00AC3438" w:rsidRPr="00AC3438" w:rsidSect="00D84441">
      <w:footerReference w:type="default" r:id="rId20"/>
      <w:footerReference w:type="first" r:id="rId21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E0CA9" w14:textId="77777777" w:rsidR="001E5DA2" w:rsidRDefault="001E5DA2" w:rsidP="00F25CD7">
      <w:pPr>
        <w:spacing w:after="0" w:line="240" w:lineRule="auto"/>
      </w:pPr>
      <w:r>
        <w:separator/>
      </w:r>
    </w:p>
  </w:endnote>
  <w:endnote w:type="continuationSeparator" w:id="0">
    <w:p w14:paraId="027983CE" w14:textId="77777777" w:rsidR="001E5DA2" w:rsidRDefault="001E5DA2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FD315C" w14:paraId="18BB77B8" w14:textId="77777777" w:rsidTr="003E1AE9">
      <w:tc>
        <w:tcPr>
          <w:tcW w:w="867" w:type="pct"/>
        </w:tcPr>
        <w:p w14:paraId="5D7D83AF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6830B236" wp14:editId="2F31B53C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3331C072" w14:textId="5FA127B1" w:rsidR="00FD315C" w:rsidRDefault="00D84441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16B0A72A" w14:textId="7DB57EEA" w:rsidR="00FD315C" w:rsidRDefault="00D84441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CUBESATPROJECT</w:t>
          </w:r>
        </w:p>
      </w:tc>
      <w:tc>
        <w:tcPr>
          <w:tcW w:w="0" w:type="auto"/>
          <w:vAlign w:val="bottom"/>
        </w:tcPr>
        <w:p w14:paraId="1209B041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6AEC99F8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011809A1" w14:textId="77777777" w:rsidTr="00BF0BC4">
      <w:tc>
        <w:tcPr>
          <w:tcW w:w="1908" w:type="dxa"/>
        </w:tcPr>
        <w:p w14:paraId="69AE9987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21027CB1" wp14:editId="7776471F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6A44BA5D" w14:textId="150C58B1" w:rsidR="00FD315C" w:rsidRDefault="00D84441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69AE7852" w14:textId="19D0CB34" w:rsidR="00FD315C" w:rsidRDefault="00D84441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CUBESATPROJECT</w:t>
          </w:r>
        </w:p>
      </w:tc>
      <w:tc>
        <w:tcPr>
          <w:tcW w:w="360" w:type="dxa"/>
          <w:vAlign w:val="bottom"/>
        </w:tcPr>
        <w:p w14:paraId="654AC943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12360363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E85E2" w14:textId="77777777" w:rsidR="001E5DA2" w:rsidRDefault="001E5DA2" w:rsidP="00F25CD7">
      <w:pPr>
        <w:spacing w:after="0" w:line="240" w:lineRule="auto"/>
      </w:pPr>
      <w:r>
        <w:separator/>
      </w:r>
    </w:p>
  </w:footnote>
  <w:footnote w:type="continuationSeparator" w:id="0">
    <w:p w14:paraId="4F67198D" w14:textId="77777777" w:rsidR="001E5DA2" w:rsidRDefault="001E5DA2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441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5DA2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5442F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444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1B327"/>
  <w15:docId w15:val="{D43AA475-F6FF-49C1-91AF-0068E178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SimulationReportTemplate_2007.dotx</Template>
  <TotalTime>1</TotalTime>
  <Pages>11</Pages>
  <Words>812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Christan Cottle</dc:creator>
  <cp:lastModifiedBy>Cottle, Christan</cp:lastModifiedBy>
  <cp:revision>1</cp:revision>
  <dcterms:created xsi:type="dcterms:W3CDTF">2026-08-08T02:55:00Z</dcterms:created>
  <dcterms:modified xsi:type="dcterms:W3CDTF">2026-08-08T02:56:00Z</dcterms:modified>
</cp:coreProperties>
</file>